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keepNext w:val="0"/>
        <w:keepLines w:val="0"/>
        <w:spacing w:line="240" w:lineRule="auto"/>
        <w:jc w:val="center"/>
        <w:rPr>
          <w:sz w:val="34"/>
          <w:szCs w:val="34"/>
        </w:rPr>
      </w:pPr>
      <w:bookmarkStart w:id="0" w:name="_esm6c3lgn6z4"/>
      <w:bookmarkEnd w:id="0"/>
      <w:r>
        <w:rPr>
          <w:sz w:val="34"/>
          <w:szCs w:val="34"/>
          <w:rtl/>
        </w:rPr>
        <w:t>SpendWise: A Simple Backend Learning Project</w:t>
      </w:r>
    </w:p>
    <w:p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Ideation Phase</w:t>
        <w:br/>
        <w:t xml:space="preserve"> Define the Problem Statements</w:t>
      </w:r>
    </w:p>
    <w:p>
      <w:pPr>
        <w:spacing w:after="0"/>
        <w:jc w:val="center"/>
        <w:rPr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13 February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SWTID-2026-6869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Customer Problem Statement Template:</w:t>
      </w:r>
    </w:p>
    <w:p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  <w:rtl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>
      <w:pPr>
        <w:jc w:val="both"/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734050" cy="4381077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4381077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Example: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734050" cy="317204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17204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tbl>
      <w:tblPr>
        <w:jc w:val="left"/>
        <w:tblInd w:w="0" w:type="dxa"/>
        <w:tblW w:w="9016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Problem Statement (PS)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am (Customer)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I’m trying to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But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Because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Which makes me feel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PS-1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beginner backend student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Learn Node.js, Express, MongoDB, and JWT authentication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Most learning projects are too large and complex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They include many features that are hard to understand at once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Confused and demotivated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PS-2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college student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Build a simple backend project for practice and submission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don’t find a clear example focused only on CRUD and authentication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Tutorials often jump to advanced topics without explaining basics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Unsure about my understanding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PS-3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beginner developer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Connect JWT authentication with MongoDB and APIs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keep getting errors in tokens or database connection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flow between login, token, and protected routes is not clear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Frustrated and stuck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PS-4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student preparing for viva or interviews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Explain CRUD operations and JWT authentication with a project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don’t have a simple end-to-end backend example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Most available projects are either too basic or too advanced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Nervous and underprepared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57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263</Words>
  <Characters>1398</Characters>
  <Lines>146</Lines>
  <Paragraphs>43</Paragraphs>
  <CharactersWithSpaces>1611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2026-03-09T03:20:17Z</dcterms:modified>
</cp:coreProperties>
</file>