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13 February 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SWTID-2026-6869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</w:pPr>
      <w:r>
        <w:rPr>
          <w:b/>
          <w:bCs/>
          <w:rtl/>
        </w:rPr>
        <w:t>Product Backlog, Sprint Schedule, and Estimation (4 Marks)</w:t>
      </w:r>
    </w:p>
    <w:tbl>
      <w:tblPr>
        <w:jc w:val="left"/>
        <w:tblInd w:w="-690" w:type="dxa"/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rPr>
          <w:cantSplit/>
          <w:trHeight w:val="266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Project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project, install dependencies, and create basic folder structure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Connection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Connect MongoDB using Mongoose and configure environment variables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Server Setup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Express server and test basic API route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User model and implement Register API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26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Implement Login API with JWT token generation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Security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JWT middleware to protect routes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model and API to add new record (Create)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fetch user records (Read)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update record (Update)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58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delete record (Delete)</w:t>
            </w:r>
          </w:p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689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Testing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Postman/Thunder Client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W w:w="7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10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High</w:t>
                  </w:r>
                </w:p>
              </w:tc>
            </w:tr>
          </w:tbl>
          <w:p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954"/>
          <w:tblHeader/>
        </w:trPr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Documentation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Prepare README and project documentation</w:t>
            </w:r>
          </w:p>
        </w:tc>
        <w:tc>
          <w:tcPr/>
          <w:p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tbl>
      <w:tblPr>
        <w:jc w:val="left"/>
        <w:tblInd w:w="-660" w:type="dxa"/>
        <w:tblW w:w="10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cantSplit/>
          <w:trHeight w:val="248"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Sprint-1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4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Sprint-3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6 Mar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Sprint-4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8 Apr 2025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 w:line="240" w:lineRule="auto"/>
            </w:pPr>
          </w:p>
        </w:tc>
      </w:tr>
    </w:tbl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6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5"/>
    <w:next w:val="1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5"/>
    <w:next w:val="1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spacing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282</Words>
  <Characters>1556</Characters>
  <Lines>212</Lines>
  <Paragraphs>130</Paragraphs>
  <CharactersWithSpaces>1709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2026-03-09T03:24:48Z</dcterms:modified>
</cp:coreProperties>
</file>